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B024" w14:textId="77777777" w:rsidR="000612DD" w:rsidRDefault="000612DD" w:rsidP="000612DD">
      <w:pPr>
        <w:jc w:val="both"/>
        <w:rPr>
          <w:rFonts w:ascii="Book Antiqua" w:hAnsi="Book Antiqua"/>
          <w:sz w:val="24"/>
          <w:szCs w:val="24"/>
          <w:lang w:val="pt-PT"/>
        </w:rPr>
      </w:pPr>
    </w:p>
    <w:p w14:paraId="44DA8431" w14:textId="77777777" w:rsidR="00601D81" w:rsidRDefault="00601D81" w:rsidP="0018532F">
      <w:pPr>
        <w:jc w:val="center"/>
        <w:rPr>
          <w:rFonts w:ascii="Book Antiqua" w:hAnsi="Book Antiqua"/>
          <w:sz w:val="24"/>
          <w:szCs w:val="24"/>
          <w:lang w:val="pt-PT"/>
        </w:rPr>
      </w:pPr>
    </w:p>
    <w:p w14:paraId="6846DFB3" w14:textId="77777777" w:rsidR="0018532F" w:rsidRDefault="0018532F" w:rsidP="0018532F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val="pt-CV" w:eastAsia="pt-PT"/>
        </w:rPr>
        <w:t>TERMO DE HONORÁRIOS</w:t>
      </w:r>
    </w:p>
    <w:p w14:paraId="0DA25550" w14:textId="77777777" w:rsidR="0018532F" w:rsidRPr="0018532F" w:rsidRDefault="0018532F" w:rsidP="0018532F">
      <w:pPr>
        <w:spacing w:before="100" w:beforeAutospacing="1" w:after="100" w:afterAutospacing="1" w:line="240" w:lineRule="auto"/>
        <w:jc w:val="center"/>
        <w:outlineLvl w:val="1"/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val="pt-CV" w:eastAsia="pt-PT"/>
        </w:rPr>
      </w:pPr>
    </w:p>
    <w:p w14:paraId="0200C886" w14:textId="272A1261" w:rsidR="0018532F" w:rsidRP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Entre a Advogada </w:t>
      </w:r>
      <w:r>
        <w:rPr>
          <w:rFonts w:ascii="Book Antiqua" w:eastAsia="Times New Roman" w:hAnsi="Book Antiqua" w:cs="Times New Roman"/>
          <w:b/>
          <w:bCs/>
          <w:color w:val="000000"/>
          <w:sz w:val="24"/>
          <w:szCs w:val="24"/>
          <w:lang w:val="pt-CV" w:eastAsia="pt-PT"/>
        </w:rPr>
        <w:t xml:space="preserve">Andyra Lima 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e o(a) Cliente 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, 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fica acordado o seguinte:</w:t>
      </w:r>
    </w:p>
    <w:p w14:paraId="73195EC5" w14:textId="621E6C1B" w:rsidR="0018532F" w:rsidRPr="0018532F" w:rsidRDefault="0018532F" w:rsidP="0018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Pelos serviços jurídicos prestados no âmbito de [processo/matéria], o 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constituinte 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pagará à Advogada o montante de [valor] ECV.</w:t>
      </w:r>
    </w:p>
    <w:p w14:paraId="2F559E36" w14:textId="77777777" w:rsidR="0018532F" w:rsidRPr="0018532F" w:rsidRDefault="0018532F" w:rsidP="0018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O pagamento será efetuado da seguinte forma: [forma e prazos].</w:t>
      </w:r>
    </w:p>
    <w:p w14:paraId="02A34494" w14:textId="77777777" w:rsidR="0018532F" w:rsidRPr="0018532F" w:rsidRDefault="0018532F" w:rsidP="0018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Custas judiciais, emolumentos, taxas e despesas não estão incluídos nos honorários.</w:t>
      </w:r>
    </w:p>
    <w:p w14:paraId="4C8A95C4" w14:textId="5C80A782" w:rsidR="0018532F" w:rsidRPr="0018532F" w:rsidRDefault="0018532F" w:rsidP="0018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O não pagamento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 nos termos do número 2 , 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 constitui fundamento para renúncia ao mandato, nos termos legais.</w:t>
      </w:r>
    </w:p>
    <w:p w14:paraId="7C6EC7A8" w14:textId="77777777" w:rsid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</w:p>
    <w:p w14:paraId="1767C8E5" w14:textId="77777777" w:rsid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</w:p>
    <w:p w14:paraId="7BA05C4A" w14:textId="40EE7769" w:rsidR="0018532F" w:rsidRP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Praia, 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aos x dias 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 de 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xxxxx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 xml:space="preserve"> de </w:t>
      </w:r>
      <w:r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2026</w:t>
      </w: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.</w:t>
      </w:r>
    </w:p>
    <w:p w14:paraId="1E1D3F9B" w14:textId="2B7C3546" w:rsidR="0018532F" w:rsidRP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Cliente</w:t>
      </w:r>
    </w:p>
    <w:p w14:paraId="631DD833" w14:textId="4A5F150B" w:rsidR="0018532F" w:rsidRPr="0018532F" w:rsidRDefault="0018532F" w:rsidP="0018532F">
      <w:pPr>
        <w:spacing w:after="0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</w:p>
    <w:p w14:paraId="0080E925" w14:textId="77777777" w:rsid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</w:p>
    <w:p w14:paraId="0AFC13E4" w14:textId="04AD1EBD" w:rsidR="0018532F" w:rsidRPr="0018532F" w:rsidRDefault="0018532F" w:rsidP="0018532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  <w:r w:rsidRPr="0018532F"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  <w:t>Advogada</w:t>
      </w:r>
    </w:p>
    <w:p w14:paraId="0393D2DF" w14:textId="3CB71B37" w:rsidR="0018532F" w:rsidRPr="0018532F" w:rsidRDefault="0018532F" w:rsidP="0018532F">
      <w:pPr>
        <w:spacing w:after="0" w:line="240" w:lineRule="auto"/>
        <w:rPr>
          <w:rFonts w:ascii="Book Antiqua" w:eastAsia="Times New Roman" w:hAnsi="Book Antiqua" w:cs="Times New Roman"/>
          <w:color w:val="000000"/>
          <w:sz w:val="24"/>
          <w:szCs w:val="24"/>
          <w:lang w:val="pt-CV" w:eastAsia="pt-PT"/>
        </w:rPr>
      </w:pPr>
    </w:p>
    <w:p w14:paraId="7DC7FACB" w14:textId="77777777" w:rsidR="00F967A8" w:rsidRPr="0018532F" w:rsidRDefault="00F967A8" w:rsidP="000612DD">
      <w:pPr>
        <w:jc w:val="both"/>
        <w:rPr>
          <w:rFonts w:ascii="Book Antiqua" w:hAnsi="Book Antiqua"/>
          <w:sz w:val="24"/>
          <w:szCs w:val="24"/>
          <w:lang w:val="pt-PT"/>
        </w:rPr>
      </w:pPr>
    </w:p>
    <w:sectPr w:rsidR="00F967A8" w:rsidRPr="0018532F" w:rsidSect="00E43448">
      <w:headerReference w:type="default" r:id="rId7"/>
      <w:footerReference w:type="default" r:id="rId8"/>
      <w:pgSz w:w="11906" w:h="16838"/>
      <w:pgMar w:top="1801" w:right="1440" w:bottom="1440" w:left="1440" w:header="129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7D15F" w14:textId="77777777" w:rsidR="006B2D9C" w:rsidRDefault="006B2D9C" w:rsidP="00E43448">
      <w:r>
        <w:separator/>
      </w:r>
    </w:p>
  </w:endnote>
  <w:endnote w:type="continuationSeparator" w:id="0">
    <w:p w14:paraId="487F2318" w14:textId="77777777" w:rsidR="006B2D9C" w:rsidRDefault="006B2D9C" w:rsidP="00E43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779F1" w14:textId="77777777" w:rsidR="00E43448" w:rsidRDefault="00E43448">
    <w:pPr>
      <w:pStyle w:val="Rodap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A0617A" wp14:editId="74C83546">
              <wp:simplePos x="0" y="0"/>
              <wp:positionH relativeFrom="column">
                <wp:posOffset>-104702</wp:posOffset>
              </wp:positionH>
              <wp:positionV relativeFrom="paragraph">
                <wp:posOffset>-98425</wp:posOffset>
              </wp:positionV>
              <wp:extent cx="5725660" cy="0"/>
              <wp:effectExtent l="0" t="12700" r="15240" b="25400"/>
              <wp:wrapNone/>
              <wp:docPr id="6" name="Conexão Ret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660" cy="0"/>
                      </a:xfrm>
                      <a:prstGeom prst="line">
                        <a:avLst/>
                      </a:prstGeom>
                      <a:ln w="31750" cap="flat" cmpd="thinThick">
                        <a:prstDash val="solid"/>
                        <a:bevel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891024" id="Conexão Reta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5pt,-7.75pt" to="442.6pt,-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" strokecolor="black [3200]" strokeweight="2.5pt">
              <v:stroke linestyle="thinThick" joinstyle="bevel"/>
            </v:line>
          </w:pict>
        </mc:Fallback>
      </mc:AlternateContent>
    </w:r>
  </w:p>
  <w:p w14:paraId="22DE1B72" w14:textId="77777777" w:rsidR="00E43448" w:rsidRDefault="00E434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5947" w14:textId="77777777" w:rsidR="006B2D9C" w:rsidRDefault="006B2D9C" w:rsidP="00E43448">
      <w:r>
        <w:separator/>
      </w:r>
    </w:p>
  </w:footnote>
  <w:footnote w:type="continuationSeparator" w:id="0">
    <w:p w14:paraId="327A8A02" w14:textId="77777777" w:rsidR="006B2D9C" w:rsidRDefault="006B2D9C" w:rsidP="00E43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58A2" w14:textId="33FB570D" w:rsidR="00E43448" w:rsidRPr="00E43448" w:rsidRDefault="00E43448" w:rsidP="00CC411F">
    <w:pPr>
      <w:jc w:val="center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11822C7" wp14:editId="45FB2C45">
          <wp:simplePos x="0" y="0"/>
          <wp:positionH relativeFrom="column">
            <wp:posOffset>1926202</wp:posOffset>
          </wp:positionH>
          <wp:positionV relativeFrom="paragraph">
            <wp:posOffset>-523240</wp:posOffset>
          </wp:positionV>
          <wp:extent cx="1898601" cy="851845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6" r="-14" b="28939"/>
                  <a:stretch/>
                </pic:blipFill>
                <pic:spPr bwMode="auto">
                  <a:xfrm>
                    <a:off x="0" y="0"/>
                    <a:ext cx="1898601" cy="8518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110656" w14:textId="77777777" w:rsidR="00E43448" w:rsidRPr="00E43448" w:rsidRDefault="00E43448" w:rsidP="00E43448">
    <w:pPr>
      <w:rPr>
        <w:sz w:val="16"/>
        <w:szCs w:val="16"/>
      </w:rPr>
    </w:pPr>
  </w:p>
  <w:p w14:paraId="052CCFA9" w14:textId="2B221869" w:rsidR="00E43448" w:rsidRPr="00E43448" w:rsidRDefault="00924723" w:rsidP="00E43448">
    <w:pPr>
      <w:jc w:val="center"/>
      <w:rPr>
        <w:rFonts w:asciiTheme="majorHAnsi" w:hAnsiTheme="majorHAnsi" w:cstheme="majorHAnsi"/>
        <w:sz w:val="14"/>
        <w:szCs w:val="14"/>
        <w:lang w:val="pt-PT"/>
      </w:rPr>
    </w:pPr>
    <w:r>
      <w:rPr>
        <w:rFonts w:asciiTheme="majorHAnsi" w:hAnsiTheme="majorHAnsi" w:cstheme="majorHAnsi"/>
        <w:sz w:val="14"/>
        <w:szCs w:val="14"/>
        <w:lang w:val="pt-PT"/>
      </w:rPr>
      <w:t>Av. Grão-Ducado de Luxemburgo, Zona industrial de Tira Chapéu</w:t>
    </w:r>
    <w:r w:rsidR="00E43448" w:rsidRPr="00E43448">
      <w:rPr>
        <w:rFonts w:asciiTheme="majorHAnsi" w:hAnsiTheme="majorHAnsi" w:cstheme="majorHAnsi"/>
        <w:sz w:val="14"/>
        <w:szCs w:val="14"/>
        <w:lang w:val="pt-PT"/>
      </w:rPr>
      <w:t xml:space="preserve"> • Praia – Cabo Verde</w:t>
    </w:r>
  </w:p>
  <w:p w14:paraId="232745A3" w14:textId="77777777" w:rsidR="00E43448" w:rsidRPr="00E43448" w:rsidRDefault="00E43448" w:rsidP="00E43448">
    <w:pPr>
      <w:jc w:val="center"/>
      <w:rPr>
        <w:rFonts w:asciiTheme="majorHAnsi" w:hAnsiTheme="majorHAnsi" w:cstheme="majorHAnsi"/>
        <w:sz w:val="14"/>
        <w:szCs w:val="14"/>
        <w:lang w:val="pt-PT"/>
      </w:rPr>
    </w:pPr>
    <w:proofErr w:type="spellStart"/>
    <w:r w:rsidRPr="00E43448">
      <w:rPr>
        <w:rFonts w:asciiTheme="majorHAnsi" w:hAnsiTheme="majorHAnsi" w:cstheme="majorHAnsi"/>
        <w:sz w:val="14"/>
        <w:szCs w:val="14"/>
        <w:lang w:val="pt-PT"/>
      </w:rPr>
      <w:t>Tel</w:t>
    </w:r>
    <w:proofErr w:type="spellEnd"/>
    <w:r w:rsidRPr="00E43448">
      <w:rPr>
        <w:rFonts w:asciiTheme="majorHAnsi" w:hAnsiTheme="majorHAnsi" w:cstheme="majorHAnsi"/>
        <w:sz w:val="14"/>
        <w:szCs w:val="14"/>
        <w:lang w:val="pt-PT"/>
      </w:rPr>
      <w:t>: 994 32 62 | andyralima@gmail.com</w:t>
    </w:r>
  </w:p>
  <w:p w14:paraId="34A748E1" w14:textId="77777777" w:rsidR="00E43448" w:rsidRPr="009435D1" w:rsidRDefault="00E43448" w:rsidP="00E43448">
    <w:pPr>
      <w:jc w:val="center"/>
      <w:rPr>
        <w:lang w:val="pt-PT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DE3632" wp14:editId="1AD201EB">
              <wp:simplePos x="0" y="0"/>
              <wp:positionH relativeFrom="column">
                <wp:posOffset>29210</wp:posOffset>
              </wp:positionH>
              <wp:positionV relativeFrom="paragraph">
                <wp:posOffset>99700</wp:posOffset>
              </wp:positionV>
              <wp:extent cx="5725660" cy="0"/>
              <wp:effectExtent l="0" t="12700" r="15240" b="25400"/>
              <wp:wrapNone/>
              <wp:docPr id="4" name="Conexão Ret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5660" cy="0"/>
                      </a:xfrm>
                      <a:prstGeom prst="line">
                        <a:avLst/>
                      </a:prstGeom>
                      <a:ln w="31750" cap="flat" cmpd="thinThick">
                        <a:prstDash val="solid"/>
                        <a:bevel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A59C6AC" id="Conexão Reta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7.85pt" to="453.1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" strokecolor="black [3200]" strokeweight="2.5pt">
              <v:stroke linestyle="thinThick" joinstyle="bevel"/>
            </v:line>
          </w:pict>
        </mc:Fallback>
      </mc:AlternateContent>
    </w:r>
  </w:p>
  <w:p w14:paraId="10A39EF2" w14:textId="77777777" w:rsidR="00E43448" w:rsidRDefault="00E434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7CE5"/>
    <w:multiLevelType w:val="hybridMultilevel"/>
    <w:tmpl w:val="729E98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B4F55"/>
    <w:multiLevelType w:val="hybridMultilevel"/>
    <w:tmpl w:val="50925D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B4F5A"/>
    <w:multiLevelType w:val="multilevel"/>
    <w:tmpl w:val="068A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00DE1"/>
    <w:multiLevelType w:val="hybridMultilevel"/>
    <w:tmpl w:val="5DDC35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F2098"/>
    <w:multiLevelType w:val="hybridMultilevel"/>
    <w:tmpl w:val="545830AC"/>
    <w:lvl w:ilvl="0" w:tplc="0816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2101369421">
    <w:abstractNumId w:val="1"/>
  </w:num>
  <w:num w:numId="2" w16cid:durableId="648094693">
    <w:abstractNumId w:val="0"/>
  </w:num>
  <w:num w:numId="3" w16cid:durableId="1832795930">
    <w:abstractNumId w:val="3"/>
  </w:num>
  <w:num w:numId="4" w16cid:durableId="901676068">
    <w:abstractNumId w:val="4"/>
  </w:num>
  <w:num w:numId="5" w16cid:durableId="313683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3D"/>
    <w:rsid w:val="0000456F"/>
    <w:rsid w:val="000612DD"/>
    <w:rsid w:val="000A4A4F"/>
    <w:rsid w:val="000F0EDE"/>
    <w:rsid w:val="00112269"/>
    <w:rsid w:val="00120919"/>
    <w:rsid w:val="001519A6"/>
    <w:rsid w:val="0018532F"/>
    <w:rsid w:val="001A0313"/>
    <w:rsid w:val="001D45C8"/>
    <w:rsid w:val="001D546C"/>
    <w:rsid w:val="002201FF"/>
    <w:rsid w:val="00264434"/>
    <w:rsid w:val="002C31C2"/>
    <w:rsid w:val="00312372"/>
    <w:rsid w:val="00394085"/>
    <w:rsid w:val="003E08D7"/>
    <w:rsid w:val="003E0C71"/>
    <w:rsid w:val="003F2962"/>
    <w:rsid w:val="004B158F"/>
    <w:rsid w:val="004D414D"/>
    <w:rsid w:val="004E3556"/>
    <w:rsid w:val="00562E7A"/>
    <w:rsid w:val="005B5CBA"/>
    <w:rsid w:val="00601D81"/>
    <w:rsid w:val="00662F2B"/>
    <w:rsid w:val="00674B76"/>
    <w:rsid w:val="006854C3"/>
    <w:rsid w:val="00687A53"/>
    <w:rsid w:val="006B2D9C"/>
    <w:rsid w:val="006F40E6"/>
    <w:rsid w:val="007B54CA"/>
    <w:rsid w:val="007E563D"/>
    <w:rsid w:val="00864ED1"/>
    <w:rsid w:val="008A3BCC"/>
    <w:rsid w:val="008D7198"/>
    <w:rsid w:val="00900623"/>
    <w:rsid w:val="00912072"/>
    <w:rsid w:val="00917E71"/>
    <w:rsid w:val="00924723"/>
    <w:rsid w:val="009435D1"/>
    <w:rsid w:val="009A13DB"/>
    <w:rsid w:val="009B1171"/>
    <w:rsid w:val="009E0078"/>
    <w:rsid w:val="009F0CDA"/>
    <w:rsid w:val="00A01ED9"/>
    <w:rsid w:val="00A62CC2"/>
    <w:rsid w:val="00A6606B"/>
    <w:rsid w:val="00A80F46"/>
    <w:rsid w:val="00A82715"/>
    <w:rsid w:val="00AC777B"/>
    <w:rsid w:val="00AF4F82"/>
    <w:rsid w:val="00B50A8D"/>
    <w:rsid w:val="00B61D65"/>
    <w:rsid w:val="00B80D4A"/>
    <w:rsid w:val="00BD4B23"/>
    <w:rsid w:val="00BE6EC0"/>
    <w:rsid w:val="00C12CB9"/>
    <w:rsid w:val="00C21D28"/>
    <w:rsid w:val="00C3505F"/>
    <w:rsid w:val="00C50090"/>
    <w:rsid w:val="00C6775C"/>
    <w:rsid w:val="00CA2048"/>
    <w:rsid w:val="00CB09B0"/>
    <w:rsid w:val="00CC411F"/>
    <w:rsid w:val="00CD0116"/>
    <w:rsid w:val="00CE03F0"/>
    <w:rsid w:val="00CE05D4"/>
    <w:rsid w:val="00D019B0"/>
    <w:rsid w:val="00DD3D31"/>
    <w:rsid w:val="00E26BB1"/>
    <w:rsid w:val="00E4306C"/>
    <w:rsid w:val="00E43448"/>
    <w:rsid w:val="00E6689C"/>
    <w:rsid w:val="00E95CCC"/>
    <w:rsid w:val="00EF1489"/>
    <w:rsid w:val="00F569C8"/>
    <w:rsid w:val="00F73370"/>
    <w:rsid w:val="00F967A8"/>
    <w:rsid w:val="00FB7734"/>
    <w:rsid w:val="00FD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E5042"/>
  <w15:chartTrackingRefBased/>
  <w15:docId w15:val="{6126F4BC-A325-ED4E-A4B7-B410EF6B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CV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63D"/>
    <w:pPr>
      <w:spacing w:after="160" w:line="259" w:lineRule="auto"/>
    </w:pPr>
    <w:rPr>
      <w:sz w:val="22"/>
      <w:szCs w:val="22"/>
      <w:lang w:val="en-US"/>
    </w:rPr>
  </w:style>
  <w:style w:type="paragraph" w:styleId="Ttulo2">
    <w:name w:val="heading 2"/>
    <w:basedOn w:val="Normal"/>
    <w:link w:val="Ttulo2Carter"/>
    <w:uiPriority w:val="9"/>
    <w:qFormat/>
    <w:rsid w:val="00185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CV"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9435D1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43448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pt-CV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43448"/>
  </w:style>
  <w:style w:type="paragraph" w:styleId="Rodap">
    <w:name w:val="footer"/>
    <w:basedOn w:val="Normal"/>
    <w:link w:val="RodapCarter"/>
    <w:uiPriority w:val="99"/>
    <w:unhideWhenUsed/>
    <w:rsid w:val="00E43448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pt-CV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43448"/>
  </w:style>
  <w:style w:type="paragraph" w:styleId="NormalWeb">
    <w:name w:val="Normal (Web)"/>
    <w:basedOn w:val="Normal"/>
    <w:uiPriority w:val="99"/>
    <w:unhideWhenUsed/>
    <w:rsid w:val="008A3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CV" w:eastAsia="pt-PT"/>
    </w:rPr>
  </w:style>
  <w:style w:type="character" w:styleId="nfase">
    <w:name w:val="Emphasis"/>
    <w:basedOn w:val="Tipodeletrapredefinidodopargrafo"/>
    <w:uiPriority w:val="20"/>
    <w:qFormat/>
    <w:rsid w:val="008A3BCC"/>
    <w:rPr>
      <w:i/>
      <w:iCs/>
    </w:rPr>
  </w:style>
  <w:style w:type="paragraph" w:styleId="PargrafodaLista">
    <w:name w:val="List Paragraph"/>
    <w:basedOn w:val="Normal"/>
    <w:uiPriority w:val="34"/>
    <w:qFormat/>
    <w:rsid w:val="00A82715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18532F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apple-converted-space">
    <w:name w:val="apple-converted-space"/>
    <w:basedOn w:val="Tipodeletrapredefinidodopargrafo"/>
    <w:rsid w:val="0018532F"/>
  </w:style>
  <w:style w:type="character" w:styleId="Forte">
    <w:name w:val="Strong"/>
    <w:basedOn w:val="Tipodeletrapredefinidodopargrafo"/>
    <w:uiPriority w:val="22"/>
    <w:qFormat/>
    <w:rsid w:val="00185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7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Group%20Containers/UBF8T346G9.Office/User%20Content.localized/Templates.localized/_Not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_Nota.dotx</Template>
  <TotalTime>4</TotalTime>
  <Pages>1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Andyra Lima</cp:lastModifiedBy>
  <cp:revision>2</cp:revision>
  <cp:lastPrinted>2025-10-17T12:51:00Z</cp:lastPrinted>
  <dcterms:created xsi:type="dcterms:W3CDTF">2026-01-21T18:47:00Z</dcterms:created>
  <dcterms:modified xsi:type="dcterms:W3CDTF">2026-01-21T18:47:00Z</dcterms:modified>
</cp:coreProperties>
</file>